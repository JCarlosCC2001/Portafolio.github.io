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rsidRPr="000E7A9A" w14:paraId="6AEE4F2A" w14:textId="77777777" w:rsidTr="001B2ABD">
        <w:tc>
          <w:tcPr>
            <w:tcW w:w="3600" w:type="dxa"/>
          </w:tcPr>
          <w:p w14:paraId="26AAAE09" w14:textId="77777777" w:rsidR="00E552CE" w:rsidRDefault="00E552CE" w:rsidP="00036450">
            <w:pPr>
              <w:pStyle w:val="Ttulo3"/>
              <w:rPr>
                <w:noProof/>
                <w:lang w:val="es-PE"/>
              </w:rPr>
            </w:pPr>
          </w:p>
          <w:p w14:paraId="39B1BAF3" w14:textId="6BF8C8B3" w:rsidR="00E552CE" w:rsidRDefault="00E552CE" w:rsidP="00036450">
            <w:pPr>
              <w:pStyle w:val="Ttulo3"/>
              <w:rPr>
                <w:noProof/>
                <w:lang w:val="es-PE"/>
              </w:rPr>
            </w:pPr>
            <w:r w:rsidRPr="000E7A9A">
              <w:rPr>
                <w:noProof/>
                <w:lang w:val="es-PE" w:bidi="es-ES"/>
              </w:rPr>
              <mc:AlternateContent>
                <mc:Choice Requires="wps">
                  <w:drawing>
                    <wp:inline distT="0" distB="0" distL="0" distR="0" wp14:anchorId="42385CE2" wp14:editId="2F836CD4">
                      <wp:extent cx="2122805" cy="2122805"/>
                      <wp:effectExtent l="19050" t="19050" r="29845" b="29845"/>
                      <wp:docPr id="2" name="Elipse 1"/>
                      <wp:cNvGraphicFramePr/>
                      <a:graphic xmlns:a="http://schemas.openxmlformats.org/drawingml/2006/main">
                        <a:graphicData uri="http://schemas.microsoft.com/office/word/2010/wordprocessingShape">
                          <wps:wsp>
                            <wps:cNvSpPr/>
                            <wps:spPr>
                              <a:xfrm>
                                <a:off x="0" y="0"/>
                                <a:ext cx="2122805" cy="2122805"/>
                              </a:xfrm>
                              <a:prstGeom prst="ellipse">
                                <a:avLst/>
                              </a:prstGeom>
                              <a:blipFill>
                                <a:blip r:embed="rId10">
                                  <a:extLst>
                                    <a:ext uri="{28A0092B-C50C-407E-A947-70E740481C1C}">
                                      <a14:useLocalDpi xmlns:a14="http://schemas.microsoft.com/office/drawing/2010/main" val="0"/>
                                    </a:ext>
                                  </a:extLst>
                                </a:blip>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BCC5159" id="Elipse 1" o:spid="_x0000_s1026"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PD94cGFja2V0IGVuZD0ndyc/Pv/bAEMAAwICAwICAwMDAwQD&#10;AwQFCAUFBAQFCgcHBggMCgwMCwoLCw0OEhANDhEOCwsQFhARExQVFRUMDxcYFhQYEhQVFP/bAEMB&#10;AwQEBQQFCQUFCRQNCw0UFBQUFBQUFBQUFBQUFBQUFBQUFBQUFBQUFBQUFBQUFBQUFBQUFBQUFBQU&#10;FBQUFBQUFP/AABEIB5AHk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" strokecolor="#94b6d2 [3204]" strokeweight="5pt">
                      <v:fill r:id="rId11" o:title="" recolor="t" rotate="t" type="frame"/>
                      <v:stroke joinstyle="miter"/>
                      <w10:anchorlock/>
                    </v:oval>
                  </w:pict>
                </mc:Fallback>
              </mc:AlternateContent>
            </w:r>
          </w:p>
          <w:p w14:paraId="151A0C81" w14:textId="77777777" w:rsidR="00E552CE" w:rsidRDefault="00E552CE" w:rsidP="00036450">
            <w:pPr>
              <w:pStyle w:val="Ttulo3"/>
              <w:rPr>
                <w:noProof/>
                <w:lang w:val="es-PE"/>
              </w:rPr>
            </w:pPr>
          </w:p>
          <w:sdt>
            <w:sdtPr>
              <w:rPr>
                <w:noProof/>
                <w:lang w:val="es-PE"/>
              </w:rPr>
              <w:id w:val="-1711873194"/>
              <w:placeholder>
                <w:docPart w:val="612EAB6E1A1D47F3B3A091B2B5B908EA"/>
              </w:placeholder>
              <w:temporary/>
              <w:showingPlcHdr/>
              <w15:appearance w15:val="hidden"/>
            </w:sdtPr>
            <w:sdtEndPr/>
            <w:sdtContent>
              <w:p w14:paraId="3F75048F" w14:textId="791BE241" w:rsidR="001B2ABD" w:rsidRPr="000E7A9A" w:rsidRDefault="00036450" w:rsidP="00036450">
                <w:pPr>
                  <w:pStyle w:val="Ttulo3"/>
                  <w:rPr>
                    <w:noProof/>
                    <w:lang w:val="es-PE"/>
                  </w:rPr>
                </w:pPr>
                <w:r w:rsidRPr="000E7A9A">
                  <w:rPr>
                    <w:noProof/>
                    <w:lang w:val="es-PE" w:bidi="es-ES"/>
                  </w:rPr>
                  <w:t>Perfil</w:t>
                </w:r>
              </w:p>
            </w:sdtContent>
          </w:sdt>
          <w:p w14:paraId="3D11A7AE" w14:textId="1D1F91C5" w:rsidR="00036450" w:rsidRPr="000E7A9A" w:rsidRDefault="000E7A9A" w:rsidP="009260CD">
            <w:pPr>
              <w:rPr>
                <w:noProof/>
                <w:lang w:val="es-PE" w:bidi="es-ES"/>
              </w:rPr>
            </w:pPr>
            <w:r w:rsidRPr="000E7A9A">
              <w:rPr>
                <w:noProof/>
                <w:lang w:val="es-PE" w:bidi="es-ES"/>
              </w:rPr>
              <w:t>Soy un joven universitario, natural de Huancayo, con una decidida aspiración de forjar una destacada carrera como Ingeniero de Sistemas y de expandir mis horizontes a nivel internacional. Considero que mi carácter se cimienta en valores inquebrantables como la honestidad y la lealtad, virtudes que han sido pilares fundamentales en mi desarrollo profesional.</w:t>
            </w:r>
          </w:p>
          <w:p w14:paraId="695A94E7" w14:textId="77777777" w:rsidR="00036450" w:rsidRPr="000E7A9A" w:rsidRDefault="00036450" w:rsidP="00036450">
            <w:pPr>
              <w:rPr>
                <w:noProof/>
                <w:lang w:val="es-PE"/>
              </w:rPr>
            </w:pPr>
          </w:p>
          <w:sdt>
            <w:sdtPr>
              <w:rPr>
                <w:noProof/>
                <w:lang w:val="es-PE"/>
              </w:rPr>
              <w:id w:val="-1954003311"/>
              <w:placeholder>
                <w:docPart w:val="40BC0D555A6E4F44BB14F9C15A0DACA4"/>
              </w:placeholder>
              <w:temporary/>
              <w:showingPlcHdr/>
              <w15:appearance w15:val="hidden"/>
            </w:sdtPr>
            <w:sdtEndPr/>
            <w:sdtContent>
              <w:p w14:paraId="530F41D3" w14:textId="77777777" w:rsidR="00036450" w:rsidRPr="000E7A9A" w:rsidRDefault="00CB0055" w:rsidP="00CB0055">
                <w:pPr>
                  <w:pStyle w:val="Ttulo3"/>
                  <w:rPr>
                    <w:noProof/>
                    <w:lang w:val="es-PE"/>
                  </w:rPr>
                </w:pPr>
                <w:r w:rsidRPr="000E7A9A">
                  <w:rPr>
                    <w:noProof/>
                    <w:lang w:val="es-PE" w:bidi="es-ES"/>
                  </w:rPr>
                  <w:t>Contacto</w:t>
                </w:r>
              </w:p>
            </w:sdtContent>
          </w:sdt>
          <w:sdt>
            <w:sdtPr>
              <w:rPr>
                <w:noProof/>
                <w:lang w:val="es-PE"/>
              </w:rPr>
              <w:id w:val="1111563247"/>
              <w:placeholder>
                <w:docPart w:val="FBA4BD1122B444E09C0036CBCEAEBDD3"/>
              </w:placeholder>
              <w:temporary/>
              <w:showingPlcHdr/>
              <w15:appearance w15:val="hidden"/>
            </w:sdtPr>
            <w:sdtEndPr/>
            <w:sdtContent>
              <w:p w14:paraId="0B5D28AD" w14:textId="77777777" w:rsidR="004D3011" w:rsidRPr="000E7A9A" w:rsidRDefault="004D3011" w:rsidP="004D3011">
                <w:pPr>
                  <w:rPr>
                    <w:noProof/>
                    <w:lang w:val="es-PE"/>
                  </w:rPr>
                </w:pPr>
                <w:r w:rsidRPr="000E7A9A">
                  <w:rPr>
                    <w:noProof/>
                    <w:lang w:val="es-PE" w:bidi="es-ES"/>
                  </w:rPr>
                  <w:t>TELÉFONO:</w:t>
                </w:r>
              </w:p>
            </w:sdtContent>
          </w:sdt>
          <w:p w14:paraId="0FEE3357" w14:textId="4593D1D7" w:rsidR="004D3011" w:rsidRPr="000E7A9A" w:rsidRDefault="000E7A9A" w:rsidP="004D3011">
            <w:pPr>
              <w:rPr>
                <w:noProof/>
                <w:lang w:val="es-PE"/>
              </w:rPr>
            </w:pPr>
            <w:r w:rsidRPr="000E7A9A">
              <w:rPr>
                <w:noProof/>
                <w:lang w:val="es-PE" w:bidi="es-ES"/>
              </w:rPr>
              <w:t>+51 958 086 874</w:t>
            </w:r>
          </w:p>
          <w:p w14:paraId="403456D0" w14:textId="77777777" w:rsidR="004D3011" w:rsidRPr="000E7A9A" w:rsidRDefault="004D3011" w:rsidP="004D3011">
            <w:pPr>
              <w:rPr>
                <w:noProof/>
                <w:lang w:val="es-PE"/>
              </w:rPr>
            </w:pPr>
          </w:p>
          <w:p w14:paraId="32F34AF8" w14:textId="325D0014" w:rsidR="004D3011" w:rsidRPr="000E7A9A" w:rsidRDefault="000E7A9A" w:rsidP="004D3011">
            <w:pPr>
              <w:rPr>
                <w:noProof/>
                <w:lang w:val="es-PE"/>
              </w:rPr>
            </w:pPr>
            <w:r w:rsidRPr="000E7A9A">
              <w:rPr>
                <w:noProof/>
                <w:lang w:val="es-PE" w:bidi="es-ES"/>
              </w:rPr>
              <w:t>Direcci</w:t>
            </w:r>
            <w:r>
              <w:rPr>
                <w:noProof/>
                <w:lang w:val="es-PE" w:bidi="es-ES"/>
              </w:rPr>
              <w:t>ó</w:t>
            </w:r>
            <w:r w:rsidRPr="000E7A9A">
              <w:rPr>
                <w:noProof/>
                <w:lang w:val="es-PE" w:bidi="es-ES"/>
              </w:rPr>
              <w:t>n</w:t>
            </w:r>
            <w:r w:rsidR="000041C4" w:rsidRPr="000E7A9A">
              <w:rPr>
                <w:noProof/>
                <w:lang w:val="es-PE" w:bidi="es-ES"/>
              </w:rPr>
              <w:t>:</w:t>
            </w:r>
          </w:p>
          <w:p w14:paraId="3A8FEB07" w14:textId="68ABB2A6" w:rsidR="004D3011" w:rsidRPr="000E7A9A" w:rsidRDefault="000E7A9A" w:rsidP="004D3011">
            <w:pPr>
              <w:rPr>
                <w:noProof/>
                <w:lang w:val="es-PE"/>
              </w:rPr>
            </w:pPr>
            <w:r>
              <w:rPr>
                <w:noProof/>
                <w:lang w:val="es-PE" w:bidi="es-ES"/>
              </w:rPr>
              <w:t>Av. Coronel Parra 815 Pilcomayo</w:t>
            </w:r>
          </w:p>
          <w:p w14:paraId="3E384AB4" w14:textId="77777777" w:rsidR="004D3011" w:rsidRPr="000E7A9A" w:rsidRDefault="004D3011" w:rsidP="004D3011">
            <w:pPr>
              <w:rPr>
                <w:noProof/>
                <w:lang w:val="es-PE"/>
              </w:rPr>
            </w:pPr>
          </w:p>
          <w:sdt>
            <w:sdtPr>
              <w:rPr>
                <w:noProof/>
                <w:lang w:val="es-PE"/>
              </w:rPr>
              <w:id w:val="-240260293"/>
              <w:placeholder>
                <w:docPart w:val="6CC145CCF44E45758594FCBDF817C831"/>
              </w:placeholder>
              <w:temporary/>
              <w:showingPlcHdr/>
              <w15:appearance w15:val="hidden"/>
            </w:sdtPr>
            <w:sdtEndPr/>
            <w:sdtContent>
              <w:p w14:paraId="1096A918" w14:textId="77777777" w:rsidR="004D3011" w:rsidRPr="000E7A9A" w:rsidRDefault="004D3011" w:rsidP="004D3011">
                <w:pPr>
                  <w:rPr>
                    <w:noProof/>
                    <w:lang w:val="es-PE"/>
                  </w:rPr>
                </w:pPr>
                <w:r w:rsidRPr="000E7A9A">
                  <w:rPr>
                    <w:noProof/>
                    <w:lang w:val="es-PE" w:bidi="es-ES"/>
                  </w:rPr>
                  <w:t>CORREO ELECTRÓNICO:</w:t>
                </w:r>
              </w:p>
            </w:sdtContent>
          </w:sdt>
          <w:p w14:paraId="7EE1BF0D" w14:textId="05D5F737" w:rsidR="00036450" w:rsidRPr="000E7A9A" w:rsidRDefault="000E7A9A" w:rsidP="004D3011">
            <w:pPr>
              <w:rPr>
                <w:rStyle w:val="Hipervnculo"/>
                <w:noProof/>
                <w:lang w:val="es-PE"/>
              </w:rPr>
            </w:pPr>
            <w:r>
              <w:rPr>
                <w:noProof/>
                <w:lang w:val="es-PE" w:bidi="es-ES"/>
              </w:rPr>
              <w:t>Jcarloscc1101@gmail.com</w:t>
            </w:r>
          </w:p>
          <w:p w14:paraId="356B64E9" w14:textId="77777777" w:rsidR="004D3011" w:rsidRPr="000E7A9A" w:rsidRDefault="006C1D9D" w:rsidP="00C039FE">
            <w:pPr>
              <w:pStyle w:val="Ttulo3"/>
              <w:rPr>
                <w:noProof/>
                <w:lang w:val="es-PE"/>
              </w:rPr>
            </w:pPr>
            <w:r w:rsidRPr="000E7A9A">
              <w:rPr>
                <w:noProof/>
                <w:lang w:val="es-PE" w:bidi="es-ES"/>
              </w:rPr>
              <w:t>Actividades e intereses</w:t>
            </w:r>
          </w:p>
          <w:p w14:paraId="019EB9D2" w14:textId="77777777" w:rsidR="000E7A9A" w:rsidRPr="000E7A9A" w:rsidRDefault="000E7A9A" w:rsidP="000E7A9A">
            <w:pPr>
              <w:rPr>
                <w:noProof/>
                <w:lang w:val="es-PE" w:bidi="es-ES"/>
              </w:rPr>
            </w:pPr>
            <w:r w:rsidRPr="000E7A9A">
              <w:rPr>
                <w:noProof/>
                <w:lang w:val="es-PE" w:bidi="es-ES"/>
              </w:rPr>
              <w:t>Tecnología</w:t>
            </w:r>
          </w:p>
          <w:p w14:paraId="414B6017" w14:textId="77777777" w:rsidR="000E7A9A" w:rsidRPr="000E7A9A" w:rsidRDefault="000E7A9A" w:rsidP="000E7A9A">
            <w:pPr>
              <w:rPr>
                <w:noProof/>
                <w:lang w:val="es-PE" w:bidi="es-ES"/>
              </w:rPr>
            </w:pPr>
            <w:r w:rsidRPr="000E7A9A">
              <w:rPr>
                <w:noProof/>
                <w:lang w:val="es-PE" w:bidi="es-ES"/>
              </w:rPr>
              <w:t>Programación</w:t>
            </w:r>
          </w:p>
          <w:p w14:paraId="03B2320B" w14:textId="77777777" w:rsidR="000E7A9A" w:rsidRPr="000E7A9A" w:rsidRDefault="000E7A9A" w:rsidP="000E7A9A">
            <w:pPr>
              <w:rPr>
                <w:noProof/>
                <w:lang w:val="es-PE" w:bidi="es-ES"/>
              </w:rPr>
            </w:pPr>
            <w:r w:rsidRPr="000E7A9A">
              <w:rPr>
                <w:noProof/>
                <w:lang w:val="es-PE" w:bidi="es-ES"/>
              </w:rPr>
              <w:t>Música</w:t>
            </w:r>
          </w:p>
          <w:p w14:paraId="66368D36" w14:textId="77777777" w:rsidR="000E7A9A" w:rsidRPr="000E7A9A" w:rsidRDefault="000E7A9A" w:rsidP="000E7A9A">
            <w:pPr>
              <w:rPr>
                <w:noProof/>
                <w:lang w:val="es-PE" w:bidi="es-ES"/>
              </w:rPr>
            </w:pPr>
            <w:r w:rsidRPr="000E7A9A">
              <w:rPr>
                <w:noProof/>
                <w:lang w:val="es-PE" w:bidi="es-ES"/>
              </w:rPr>
              <w:t>Películas</w:t>
            </w:r>
          </w:p>
          <w:p w14:paraId="7357E45C" w14:textId="55D439D1" w:rsidR="006C1D9D" w:rsidRPr="000E7A9A" w:rsidRDefault="000E7A9A" w:rsidP="000E7A9A">
            <w:pPr>
              <w:rPr>
                <w:noProof/>
                <w:lang w:val="es-PE"/>
              </w:rPr>
            </w:pPr>
            <w:r w:rsidRPr="000E7A9A">
              <w:rPr>
                <w:noProof/>
                <w:lang w:val="es-PE" w:bidi="es-ES"/>
              </w:rPr>
              <w:t>Viajes</w:t>
            </w:r>
          </w:p>
        </w:tc>
        <w:tc>
          <w:tcPr>
            <w:tcW w:w="720" w:type="dxa"/>
          </w:tcPr>
          <w:p w14:paraId="0DE080C8" w14:textId="77777777" w:rsidR="001B2ABD" w:rsidRPr="000E7A9A" w:rsidRDefault="001B2ABD" w:rsidP="000C45FF">
            <w:pPr>
              <w:tabs>
                <w:tab w:val="left" w:pos="990"/>
              </w:tabs>
              <w:rPr>
                <w:noProof/>
                <w:lang w:val="es-PE"/>
              </w:rPr>
            </w:pPr>
          </w:p>
        </w:tc>
        <w:tc>
          <w:tcPr>
            <w:tcW w:w="6470" w:type="dxa"/>
          </w:tcPr>
          <w:p w14:paraId="4519C822" w14:textId="77777777" w:rsidR="00E552CE" w:rsidRDefault="00E552CE" w:rsidP="00E552CE">
            <w:pPr>
              <w:pStyle w:val="Ttulo2"/>
              <w:spacing w:before="0"/>
              <w:rPr>
                <w:noProof/>
                <w:lang w:val="es-PE"/>
              </w:rPr>
            </w:pPr>
          </w:p>
          <w:p w14:paraId="3BB5FC73" w14:textId="77777777" w:rsidR="00E552CE" w:rsidRDefault="00E552CE" w:rsidP="00E552CE">
            <w:pPr>
              <w:pStyle w:val="Ttulo2"/>
              <w:spacing w:before="0"/>
              <w:rPr>
                <w:noProof/>
                <w:lang w:val="es-PE"/>
              </w:rPr>
            </w:pPr>
          </w:p>
          <w:p w14:paraId="2DE27347" w14:textId="77777777" w:rsidR="00E552CE" w:rsidRDefault="00E552CE" w:rsidP="00E552CE">
            <w:pPr>
              <w:pStyle w:val="Ttulo2"/>
              <w:spacing w:before="0"/>
              <w:rPr>
                <w:noProof/>
                <w:lang w:val="es-PE"/>
              </w:rPr>
            </w:pPr>
          </w:p>
          <w:p w14:paraId="701D2179" w14:textId="77777777" w:rsidR="00E552CE" w:rsidRDefault="00E552CE" w:rsidP="00E552CE">
            <w:pPr>
              <w:pStyle w:val="Ttulo2"/>
              <w:spacing w:before="0"/>
              <w:rPr>
                <w:noProof/>
                <w:lang w:val="es-PE"/>
              </w:rPr>
            </w:pPr>
          </w:p>
          <w:p w14:paraId="382961FE" w14:textId="46C6C24E" w:rsidR="00E552CE" w:rsidRPr="00E552CE" w:rsidRDefault="00E552CE" w:rsidP="00E552CE">
            <w:pPr>
              <w:pStyle w:val="Ttulo2"/>
              <w:spacing w:before="0"/>
              <w:rPr>
                <w:rFonts w:asciiTheme="minorHAnsi" w:hAnsiTheme="minorHAnsi"/>
                <w:b w:val="0"/>
                <w:bCs w:val="0"/>
                <w:noProof/>
                <w:sz w:val="64"/>
                <w:szCs w:val="64"/>
                <w:lang w:val="es-PE"/>
              </w:rPr>
            </w:pPr>
            <w:r w:rsidRPr="00E552CE">
              <w:rPr>
                <w:rFonts w:asciiTheme="minorHAnsi" w:hAnsiTheme="minorHAnsi"/>
                <w:b w:val="0"/>
                <w:bCs w:val="0"/>
                <w:noProof/>
                <w:sz w:val="64"/>
                <w:szCs w:val="64"/>
                <w:lang w:val="es-PE"/>
              </w:rPr>
              <w:t>Condor CallUpe Jhoan Carlos</w:t>
            </w:r>
          </w:p>
          <w:sdt>
            <w:sdtPr>
              <w:rPr>
                <w:noProof/>
                <w:lang w:val="es-PE"/>
              </w:rPr>
              <w:id w:val="1001553383"/>
              <w:placeholder>
                <w:docPart w:val="1843AC03A2A549B2BB9E1A98E9517CEE"/>
              </w:placeholder>
              <w:temporary/>
              <w:showingPlcHdr/>
              <w15:appearance w15:val="hidden"/>
            </w:sdtPr>
            <w:sdtEndPr/>
            <w:sdtContent>
              <w:p w14:paraId="78B926BC" w14:textId="09971340" w:rsidR="00036450" w:rsidRPr="000E7A9A" w:rsidRDefault="00036450" w:rsidP="00E552CE">
                <w:pPr>
                  <w:pStyle w:val="Ttulo2"/>
                  <w:spacing w:before="0"/>
                  <w:rPr>
                    <w:noProof/>
                    <w:lang w:val="es-PE"/>
                  </w:rPr>
                </w:pPr>
                <w:r w:rsidRPr="000E7A9A">
                  <w:rPr>
                    <w:noProof/>
                    <w:lang w:val="es-PE" w:bidi="es-ES"/>
                  </w:rPr>
                  <w:t>EXPERIENCIA LABORAL</w:t>
                </w:r>
              </w:p>
            </w:sdtContent>
          </w:sdt>
          <w:p w14:paraId="720FEF55" w14:textId="5864942D" w:rsidR="00C80811" w:rsidRPr="00542E19" w:rsidRDefault="00A66112" w:rsidP="00E552CE">
            <w:pPr>
              <w:pStyle w:val="Ttulo4"/>
              <w:rPr>
                <w:noProof/>
                <w:lang w:val="en-US"/>
              </w:rPr>
            </w:pPr>
            <w:r w:rsidRPr="00542E19">
              <w:rPr>
                <w:noProof/>
                <w:lang w:val="en-US" w:bidi="es-ES"/>
              </w:rPr>
              <w:t>Practicante</w:t>
            </w:r>
          </w:p>
          <w:p w14:paraId="685D8597" w14:textId="3546EAE5" w:rsidR="00036450" w:rsidRPr="00542E19" w:rsidRDefault="00A66112" w:rsidP="00E552CE">
            <w:pPr>
              <w:pStyle w:val="Ttulo4"/>
              <w:rPr>
                <w:bCs/>
                <w:noProof/>
                <w:lang w:val="en-US"/>
              </w:rPr>
            </w:pPr>
            <w:r w:rsidRPr="00542E19">
              <w:rPr>
                <w:noProof/>
                <w:lang w:val="en-US" w:bidi="es-ES"/>
              </w:rPr>
              <w:t>COMSITEC S.A.C.</w:t>
            </w:r>
            <w:r w:rsidR="000041C4" w:rsidRPr="00542E19">
              <w:rPr>
                <w:noProof/>
                <w:lang w:val="en-US" w:bidi="es-ES"/>
              </w:rPr>
              <w:t xml:space="preserve">, </w:t>
            </w:r>
            <w:r w:rsidR="000E7A9A" w:rsidRPr="00542E19">
              <w:rPr>
                <w:noProof/>
                <w:lang w:val="en-US" w:bidi="es-ES"/>
              </w:rPr>
              <w:t>Huancayo</w:t>
            </w:r>
            <w:r w:rsidR="000041C4" w:rsidRPr="00542E19">
              <w:rPr>
                <w:noProof/>
                <w:lang w:val="en-US" w:bidi="es-ES"/>
              </w:rPr>
              <w:t xml:space="preserve">, </w:t>
            </w:r>
            <w:r w:rsidR="000E7A9A" w:rsidRPr="00542E19">
              <w:rPr>
                <w:noProof/>
                <w:lang w:val="en-US" w:bidi="es-ES"/>
              </w:rPr>
              <w:t>Perú</w:t>
            </w:r>
          </w:p>
          <w:p w14:paraId="66DAD97B" w14:textId="7955A251" w:rsidR="00036450" w:rsidRPr="00542E19" w:rsidRDefault="00A66112" w:rsidP="00E552CE">
            <w:pPr>
              <w:pStyle w:val="Fecha"/>
              <w:rPr>
                <w:noProof/>
                <w:lang w:val="en-US"/>
              </w:rPr>
            </w:pPr>
            <w:r w:rsidRPr="00542E19">
              <w:rPr>
                <w:noProof/>
                <w:lang w:val="en-US" w:bidi="es-ES"/>
              </w:rPr>
              <w:t>Set</w:t>
            </w:r>
            <w:r w:rsidR="000E7A9A" w:rsidRPr="00542E19">
              <w:rPr>
                <w:noProof/>
                <w:lang w:val="en-US" w:bidi="es-ES"/>
              </w:rPr>
              <w:t xml:space="preserve"> </w:t>
            </w:r>
            <w:r w:rsidR="000041C4" w:rsidRPr="00542E19">
              <w:rPr>
                <w:noProof/>
                <w:lang w:val="en-US" w:bidi="es-ES"/>
              </w:rPr>
              <w:t>20</w:t>
            </w:r>
            <w:r w:rsidR="000E7A9A" w:rsidRPr="00542E19">
              <w:rPr>
                <w:noProof/>
                <w:lang w:val="en-US" w:bidi="es-ES"/>
              </w:rPr>
              <w:t>2</w:t>
            </w:r>
            <w:r w:rsidRPr="00542E19">
              <w:rPr>
                <w:noProof/>
                <w:lang w:val="en-US" w:bidi="es-ES"/>
              </w:rPr>
              <w:t>3</w:t>
            </w:r>
            <w:r w:rsidR="000041C4" w:rsidRPr="00542E19">
              <w:rPr>
                <w:noProof/>
                <w:lang w:val="en-US" w:bidi="es-ES"/>
              </w:rPr>
              <w:t xml:space="preserve"> </w:t>
            </w:r>
            <w:r w:rsidR="00F81F5C" w:rsidRPr="00542E19">
              <w:rPr>
                <w:noProof/>
                <w:lang w:val="en-US" w:bidi="es-ES"/>
              </w:rPr>
              <w:t>–</w:t>
            </w:r>
            <w:r w:rsidR="000041C4" w:rsidRPr="00542E19">
              <w:rPr>
                <w:noProof/>
                <w:lang w:val="en-US" w:bidi="es-ES"/>
              </w:rPr>
              <w:t xml:space="preserve"> </w:t>
            </w:r>
            <w:r w:rsidRPr="00542E19">
              <w:rPr>
                <w:noProof/>
                <w:lang w:val="en-US" w:bidi="es-ES"/>
              </w:rPr>
              <w:t>Dic</w:t>
            </w:r>
            <w:r w:rsidR="00F81F5C" w:rsidRPr="00542E19">
              <w:rPr>
                <w:noProof/>
                <w:lang w:val="en-US" w:bidi="es-ES"/>
              </w:rPr>
              <w:t xml:space="preserve"> 2023</w:t>
            </w:r>
          </w:p>
          <w:p w14:paraId="2261F941" w14:textId="799F2793" w:rsidR="004D3011" w:rsidRPr="000E7A9A" w:rsidRDefault="007A142F" w:rsidP="00E552CE">
            <w:pPr>
              <w:rPr>
                <w:noProof/>
                <w:lang w:val="es-PE"/>
              </w:rPr>
            </w:pPr>
            <w:r w:rsidRPr="007A142F">
              <w:rPr>
                <w:noProof/>
                <w:lang w:val="es-PE" w:bidi="es-ES"/>
              </w:rPr>
              <w:t>He adquirido experiencia como practicante de ingeniería de sistemas en la empresa de venta de computadoras COMSITEC S.A.C. Durante mi tiempo allí, participé activamente en labores relacionadas con la mejora de la página web y la actualización de la base de datos.</w:t>
            </w:r>
          </w:p>
          <w:sdt>
            <w:sdtPr>
              <w:rPr>
                <w:noProof/>
                <w:lang w:val="es-PE"/>
              </w:rPr>
              <w:id w:val="-1447144958"/>
              <w:placeholder>
                <w:docPart w:val="A70F5A34291F4620AE2130B6CB9FD280"/>
              </w:placeholder>
              <w:temporary/>
              <w:showingPlcHdr/>
              <w15:appearance w15:val="hidden"/>
            </w:sdtPr>
            <w:sdtEndPr/>
            <w:sdtContent>
              <w:p w14:paraId="23A3F23B" w14:textId="77777777" w:rsidR="000041C4" w:rsidRPr="000E7A9A" w:rsidRDefault="000041C4" w:rsidP="00E552CE">
                <w:pPr>
                  <w:pStyle w:val="Ttulo2"/>
                  <w:spacing w:before="0"/>
                  <w:rPr>
                    <w:noProof/>
                    <w:lang w:val="es-PE"/>
                  </w:rPr>
                </w:pPr>
                <w:r w:rsidRPr="000E7A9A">
                  <w:rPr>
                    <w:noProof/>
                    <w:lang w:val="es-PE" w:bidi="es-ES"/>
                  </w:rPr>
                  <w:t>FORMACIÓN ACADÉMICA</w:t>
                </w:r>
              </w:p>
            </w:sdtContent>
          </w:sdt>
          <w:p w14:paraId="71CEA3F6" w14:textId="3D8EBEB8" w:rsidR="000E7A9A" w:rsidRPr="000E7A9A" w:rsidRDefault="000E7A9A" w:rsidP="00E552CE">
            <w:pPr>
              <w:pStyle w:val="Ttulo4"/>
              <w:rPr>
                <w:noProof/>
                <w:lang w:val="es-PE"/>
              </w:rPr>
            </w:pPr>
            <w:r w:rsidRPr="000E7A9A">
              <w:rPr>
                <w:noProof/>
                <w:lang w:val="es-PE" w:bidi="es-ES"/>
              </w:rPr>
              <w:t>Universidad Nacional del Centro del Perú</w:t>
            </w:r>
          </w:p>
          <w:p w14:paraId="1F751240" w14:textId="6AB624D3" w:rsidR="000E7A9A" w:rsidRPr="000E7A9A" w:rsidRDefault="000E7A9A" w:rsidP="00E552CE">
            <w:pPr>
              <w:pStyle w:val="Fecha"/>
              <w:rPr>
                <w:noProof/>
                <w:lang w:val="es-PE"/>
              </w:rPr>
            </w:pPr>
            <w:r>
              <w:rPr>
                <w:noProof/>
                <w:lang w:val="es-PE" w:bidi="es-ES"/>
              </w:rPr>
              <w:t xml:space="preserve">Ago </w:t>
            </w:r>
            <w:r w:rsidRPr="000E7A9A">
              <w:rPr>
                <w:noProof/>
                <w:lang w:val="es-PE" w:bidi="es-ES"/>
              </w:rPr>
              <w:t>201</w:t>
            </w:r>
            <w:r>
              <w:rPr>
                <w:noProof/>
                <w:lang w:val="es-PE" w:bidi="es-ES"/>
              </w:rPr>
              <w:t xml:space="preserve">9 – </w:t>
            </w:r>
            <w:r w:rsidRPr="000E7A9A">
              <w:rPr>
                <w:noProof/>
                <w:lang w:val="es-PE" w:bidi="es-ES"/>
              </w:rPr>
              <w:t>actualmente</w:t>
            </w:r>
          </w:p>
          <w:p w14:paraId="3F7DA37A" w14:textId="51BC6F53" w:rsidR="000E7A9A" w:rsidRDefault="00F81F5C" w:rsidP="00E552CE">
            <w:pPr>
              <w:rPr>
                <w:noProof/>
                <w:lang w:val="es-PE" w:bidi="es-ES"/>
              </w:rPr>
            </w:pPr>
            <w:r>
              <w:rPr>
                <w:noProof/>
                <w:lang w:val="es-PE" w:bidi="es-ES"/>
              </w:rPr>
              <w:t>Cursando la carrera de</w:t>
            </w:r>
            <w:r w:rsidR="000E7A9A" w:rsidRPr="000E7A9A">
              <w:rPr>
                <w:noProof/>
                <w:lang w:val="es-PE" w:bidi="es-ES"/>
              </w:rPr>
              <w:t xml:space="preserve"> "Ingeniería </w:t>
            </w:r>
            <w:r w:rsidR="000E7A9A">
              <w:rPr>
                <w:noProof/>
                <w:lang w:val="es-PE" w:bidi="es-ES"/>
              </w:rPr>
              <w:t>d</w:t>
            </w:r>
            <w:r w:rsidR="000E7A9A" w:rsidRPr="000E7A9A">
              <w:rPr>
                <w:noProof/>
                <w:lang w:val="es-PE" w:bidi="es-ES"/>
              </w:rPr>
              <w:t>e Sistemas"</w:t>
            </w:r>
          </w:p>
          <w:p w14:paraId="0FDB7971" w14:textId="4D751050" w:rsidR="000E7A9A" w:rsidRDefault="000E7A9A" w:rsidP="00E552CE">
            <w:pPr>
              <w:rPr>
                <w:noProof/>
                <w:lang w:val="es-PE" w:bidi="es-ES"/>
              </w:rPr>
            </w:pPr>
            <w:r w:rsidRPr="000E7A9A">
              <w:rPr>
                <w:noProof/>
                <w:lang w:val="es-PE" w:bidi="es-ES"/>
              </w:rPr>
              <w:t>Actualmente, me encuentro cursando la carrera de Ingeniería de Sistemas en la Universidad Nacional del Centro del Perú, donde mi enfoque se centra en la creación, diseño y optimización</w:t>
            </w:r>
            <w:r w:rsidR="00E552CE">
              <w:rPr>
                <w:noProof/>
                <w:lang w:val="es-PE" w:bidi="es-ES"/>
              </w:rPr>
              <w:t>.</w:t>
            </w:r>
          </w:p>
          <w:p w14:paraId="4C057B6F" w14:textId="729AC804" w:rsidR="007A142F" w:rsidRDefault="007A142F" w:rsidP="007A142F">
            <w:pPr>
              <w:pStyle w:val="Ttulo2"/>
              <w:spacing w:before="0"/>
              <w:rPr>
                <w:noProof/>
                <w:lang w:val="es-PE"/>
              </w:rPr>
            </w:pPr>
            <w:r>
              <w:rPr>
                <w:noProof/>
                <w:lang w:val="es-PE"/>
              </w:rPr>
              <w:t>INFORMATICA</w:t>
            </w:r>
          </w:p>
          <w:p w14:paraId="399CD12E" w14:textId="77777777" w:rsidR="0042675F" w:rsidRPr="0042675F" w:rsidRDefault="0042675F" w:rsidP="0042675F">
            <w:pPr>
              <w:pStyle w:val="Prrafodelista"/>
              <w:numPr>
                <w:ilvl w:val="0"/>
                <w:numId w:val="2"/>
              </w:numPr>
              <w:rPr>
                <w:b/>
                <w:bCs/>
                <w:noProof/>
                <w:lang w:val="es-PE" w:bidi="es-ES"/>
              </w:rPr>
            </w:pPr>
            <w:r w:rsidRPr="0042675F">
              <w:rPr>
                <w:b/>
                <w:bCs/>
                <w:noProof/>
                <w:lang w:val="es-PE" w:bidi="es-ES"/>
              </w:rPr>
              <w:t xml:space="preserve">Lenguajes de Programación: </w:t>
            </w:r>
            <w:r w:rsidRPr="0042675F">
              <w:rPr>
                <w:noProof/>
                <w:lang w:val="es-PE" w:bidi="es-ES"/>
              </w:rPr>
              <w:t>Java, HTML, CSS, JavaScript, PHP</w:t>
            </w:r>
          </w:p>
          <w:p w14:paraId="5011B48A" w14:textId="77777777" w:rsidR="0042675F" w:rsidRPr="0042675F" w:rsidRDefault="0042675F" w:rsidP="0042675F">
            <w:pPr>
              <w:pStyle w:val="Prrafodelista"/>
              <w:numPr>
                <w:ilvl w:val="0"/>
                <w:numId w:val="2"/>
              </w:numPr>
              <w:rPr>
                <w:b/>
                <w:bCs/>
                <w:noProof/>
                <w:lang w:val="es-PE" w:bidi="es-ES"/>
              </w:rPr>
            </w:pPr>
            <w:r w:rsidRPr="0042675F">
              <w:rPr>
                <w:b/>
                <w:bCs/>
                <w:noProof/>
                <w:lang w:val="es-PE" w:bidi="es-ES"/>
              </w:rPr>
              <w:t xml:space="preserve">Sistemas Operativos: </w:t>
            </w:r>
            <w:r w:rsidRPr="0042675F">
              <w:rPr>
                <w:noProof/>
                <w:lang w:val="es-PE" w:bidi="es-ES"/>
              </w:rPr>
              <w:t>Windows</w:t>
            </w:r>
          </w:p>
          <w:p w14:paraId="52480260" w14:textId="0DFCA063" w:rsidR="0042675F" w:rsidRPr="0042675F" w:rsidRDefault="0042675F" w:rsidP="0042675F">
            <w:pPr>
              <w:pStyle w:val="Prrafodelista"/>
              <w:numPr>
                <w:ilvl w:val="0"/>
                <w:numId w:val="2"/>
              </w:numPr>
              <w:rPr>
                <w:b/>
                <w:bCs/>
                <w:noProof/>
                <w:lang w:val="es-PE" w:bidi="es-ES"/>
              </w:rPr>
            </w:pPr>
            <w:r w:rsidRPr="0042675F">
              <w:rPr>
                <w:b/>
                <w:bCs/>
                <w:noProof/>
                <w:lang w:val="es-PE" w:bidi="es-ES"/>
              </w:rPr>
              <w:t xml:space="preserve">Bases de Datos: </w:t>
            </w:r>
            <w:r w:rsidRPr="0042675F">
              <w:rPr>
                <w:noProof/>
                <w:lang w:val="es-PE" w:bidi="es-ES"/>
              </w:rPr>
              <w:t>SQL</w:t>
            </w:r>
            <w:r w:rsidR="00542E19">
              <w:rPr>
                <w:noProof/>
                <w:lang w:val="es-PE" w:bidi="es-ES"/>
              </w:rPr>
              <w:t xml:space="preserve"> Server</w:t>
            </w:r>
          </w:p>
          <w:p w14:paraId="218EA8B1" w14:textId="418855B0" w:rsidR="0042675F" w:rsidRPr="0042675F" w:rsidRDefault="0042675F" w:rsidP="0042675F">
            <w:pPr>
              <w:pStyle w:val="Prrafodelista"/>
              <w:numPr>
                <w:ilvl w:val="0"/>
                <w:numId w:val="2"/>
              </w:numPr>
              <w:rPr>
                <w:noProof/>
                <w:lang w:val="es-PE" w:bidi="es-ES"/>
              </w:rPr>
            </w:pPr>
            <w:r w:rsidRPr="0042675F">
              <w:rPr>
                <w:b/>
                <w:bCs/>
                <w:noProof/>
                <w:lang w:val="es-PE" w:bidi="es-ES"/>
              </w:rPr>
              <w:t xml:space="preserve">Herramientas de Desarrollo: </w:t>
            </w:r>
            <w:r w:rsidRPr="0042675F">
              <w:rPr>
                <w:noProof/>
                <w:lang w:val="es-PE" w:bidi="es-ES"/>
              </w:rPr>
              <w:t>Git, Docker</w:t>
            </w:r>
          </w:p>
          <w:p w14:paraId="2E734B01" w14:textId="77777777" w:rsidR="00F81F5C" w:rsidRDefault="00F81F5C" w:rsidP="00E552CE">
            <w:pPr>
              <w:pStyle w:val="Ttulo2"/>
              <w:spacing w:before="0"/>
              <w:rPr>
                <w:noProof/>
                <w:lang w:val="es-PE"/>
              </w:rPr>
            </w:pPr>
            <w:r w:rsidRPr="00F81F5C">
              <w:rPr>
                <w:noProof/>
                <w:lang w:val="es-PE"/>
              </w:rPr>
              <w:t>Certificaciones</w:t>
            </w:r>
          </w:p>
          <w:p w14:paraId="1811420D" w14:textId="77777777" w:rsidR="00F81F5C" w:rsidRPr="000E7A9A" w:rsidRDefault="00F81F5C" w:rsidP="00E552CE">
            <w:pPr>
              <w:rPr>
                <w:b/>
                <w:bCs/>
                <w:noProof/>
                <w:lang w:val="es-PE" w:bidi="es-ES"/>
              </w:rPr>
            </w:pPr>
            <w:r>
              <w:rPr>
                <w:b/>
                <w:bCs/>
                <w:noProof/>
                <w:lang w:val="es-PE" w:bidi="es-ES"/>
              </w:rPr>
              <w:t>Ofimatica</w:t>
            </w:r>
          </w:p>
          <w:p w14:paraId="75CB6007" w14:textId="0148488D" w:rsidR="00F81F5C" w:rsidRDefault="00F81F5C" w:rsidP="00E552CE">
            <w:pPr>
              <w:rPr>
                <w:noProof/>
                <w:lang w:val="es-PE" w:bidi="es-ES"/>
              </w:rPr>
            </w:pPr>
            <w:r>
              <w:rPr>
                <w:noProof/>
                <w:lang w:val="es-PE" w:bidi="es-ES"/>
              </w:rPr>
              <w:t>Universidad del Centro del Perú, Huancayo</w:t>
            </w:r>
          </w:p>
          <w:p w14:paraId="44693324" w14:textId="39C5D6BA" w:rsidR="00036450" w:rsidRPr="000E7A9A" w:rsidRDefault="006C1D9D" w:rsidP="00E552CE">
            <w:pPr>
              <w:pStyle w:val="Ttulo2"/>
              <w:spacing w:before="0"/>
              <w:rPr>
                <w:noProof/>
                <w:lang w:val="es-PE"/>
              </w:rPr>
            </w:pPr>
            <w:r w:rsidRPr="000E7A9A">
              <w:rPr>
                <w:noProof/>
                <w:lang w:val="es-PE" w:bidi="es-ES"/>
              </w:rPr>
              <w:t>Características y competencias clave</w:t>
            </w:r>
          </w:p>
          <w:p w14:paraId="74404A5A" w14:textId="77777777" w:rsidR="000E7A9A" w:rsidRPr="000E7A9A" w:rsidRDefault="000E7A9A" w:rsidP="00E552CE">
            <w:pPr>
              <w:pStyle w:val="Listaconvietas"/>
              <w:rPr>
                <w:noProof/>
                <w:sz w:val="16"/>
                <w:szCs w:val="16"/>
                <w:lang w:val="es-PE" w:bidi="es-ES"/>
              </w:rPr>
            </w:pPr>
            <w:r w:rsidRPr="000E7A9A">
              <w:rPr>
                <w:noProof/>
                <w:sz w:val="16"/>
                <w:szCs w:val="16"/>
                <w:lang w:val="es-PE" w:bidi="es-ES"/>
              </w:rPr>
              <w:t>Habilidades tecnológicas</w:t>
            </w:r>
          </w:p>
          <w:p w14:paraId="61714439" w14:textId="77777777" w:rsidR="000E7A9A" w:rsidRPr="000E7A9A" w:rsidRDefault="000E7A9A" w:rsidP="00E552CE">
            <w:pPr>
              <w:pStyle w:val="Listaconvietas"/>
              <w:rPr>
                <w:noProof/>
                <w:sz w:val="16"/>
                <w:szCs w:val="16"/>
                <w:lang w:val="es-PE" w:bidi="es-ES"/>
              </w:rPr>
            </w:pPr>
            <w:r w:rsidRPr="000E7A9A">
              <w:rPr>
                <w:noProof/>
                <w:sz w:val="16"/>
                <w:szCs w:val="16"/>
                <w:lang w:val="es-PE" w:bidi="es-ES"/>
              </w:rPr>
              <w:t>Trabajo en equipo</w:t>
            </w:r>
          </w:p>
          <w:p w14:paraId="51531D57" w14:textId="77777777" w:rsidR="000E7A9A" w:rsidRPr="000E7A9A" w:rsidRDefault="000E7A9A" w:rsidP="00E552CE">
            <w:pPr>
              <w:pStyle w:val="Listaconvietas"/>
              <w:rPr>
                <w:noProof/>
                <w:sz w:val="16"/>
                <w:szCs w:val="16"/>
                <w:lang w:val="es-PE" w:bidi="es-ES"/>
              </w:rPr>
            </w:pPr>
            <w:r w:rsidRPr="000E7A9A">
              <w:rPr>
                <w:noProof/>
                <w:sz w:val="16"/>
                <w:szCs w:val="16"/>
                <w:lang w:val="es-PE" w:bidi="es-ES"/>
              </w:rPr>
              <w:t>Resolución creativa de problemas</w:t>
            </w:r>
          </w:p>
          <w:p w14:paraId="7C997C40" w14:textId="77777777" w:rsidR="000E7A9A" w:rsidRPr="000E7A9A" w:rsidRDefault="000E7A9A" w:rsidP="00E552CE">
            <w:pPr>
              <w:pStyle w:val="Listaconvietas"/>
              <w:rPr>
                <w:noProof/>
                <w:sz w:val="16"/>
                <w:szCs w:val="16"/>
                <w:lang w:val="es-PE" w:bidi="es-ES"/>
              </w:rPr>
            </w:pPr>
            <w:r w:rsidRPr="000E7A9A">
              <w:rPr>
                <w:noProof/>
                <w:sz w:val="16"/>
                <w:szCs w:val="16"/>
                <w:lang w:val="es-PE" w:bidi="es-ES"/>
              </w:rPr>
              <w:t>Manejo de dinero</w:t>
            </w:r>
          </w:p>
          <w:p w14:paraId="63811ACE" w14:textId="6AAF3450" w:rsidR="00F81F5C" w:rsidRPr="007A142F" w:rsidRDefault="000E7A9A" w:rsidP="007A142F">
            <w:pPr>
              <w:pStyle w:val="Listaconvietas"/>
              <w:rPr>
                <w:noProof/>
                <w:color w:val="FFFFFF" w:themeColor="background1"/>
                <w:lang w:val="es-PE"/>
              </w:rPr>
            </w:pPr>
            <w:r w:rsidRPr="000E7A9A">
              <w:rPr>
                <w:noProof/>
                <w:sz w:val="16"/>
                <w:szCs w:val="16"/>
                <w:lang w:val="es-PE" w:bidi="es-ES"/>
              </w:rPr>
              <w:t>Adaptabilidad</w:t>
            </w:r>
          </w:p>
        </w:tc>
      </w:tr>
    </w:tbl>
    <w:p w14:paraId="535FE189" w14:textId="77777777" w:rsidR="00293737" w:rsidRPr="000E7A9A" w:rsidRDefault="00293737" w:rsidP="00F81F5C">
      <w:pPr>
        <w:tabs>
          <w:tab w:val="left" w:pos="990"/>
        </w:tabs>
        <w:rPr>
          <w:noProof/>
          <w:lang w:val="es-PE"/>
        </w:rPr>
      </w:pPr>
    </w:p>
    <w:sectPr w:rsidR="00293737" w:rsidRPr="000E7A9A" w:rsidSect="00F74D53">
      <w:headerReference w:type="default" r:id="rId12"/>
      <w:pgSz w:w="11906" w:h="16838" w:code="9"/>
      <w:pgMar w:top="1008" w:right="547" w:bottom="1008" w:left="54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19867" w14:textId="77777777" w:rsidR="00111248" w:rsidRDefault="00111248" w:rsidP="000C45FF">
      <w:r>
        <w:separator/>
      </w:r>
    </w:p>
  </w:endnote>
  <w:endnote w:type="continuationSeparator" w:id="0">
    <w:p w14:paraId="521FF835" w14:textId="77777777" w:rsidR="00111248" w:rsidRDefault="00111248"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Meiryo"/>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0FAF7" w14:textId="77777777" w:rsidR="00111248" w:rsidRDefault="00111248" w:rsidP="000C45FF">
      <w:r>
        <w:separator/>
      </w:r>
    </w:p>
  </w:footnote>
  <w:footnote w:type="continuationSeparator" w:id="0">
    <w:p w14:paraId="301ECA8A" w14:textId="77777777" w:rsidR="00111248" w:rsidRDefault="00111248"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67BEE" w14:textId="77777777" w:rsidR="000C45FF" w:rsidRDefault="000C45FF">
    <w:pPr>
      <w:pStyle w:val="Encabezado"/>
    </w:pPr>
    <w:r>
      <w:rPr>
        <w:noProof/>
        <w:lang w:bidi="es-ES"/>
      </w:rPr>
      <w:drawing>
        <wp:anchor distT="0" distB="0" distL="114300" distR="114300" simplePos="0" relativeHeight="251658240" behindDoc="1" locked="0" layoutInCell="1" allowOverlap="1" wp14:anchorId="1F0061C6" wp14:editId="6CB3B43B">
          <wp:simplePos x="0" y="0"/>
          <wp:positionH relativeFrom="page">
            <wp:align>center</wp:align>
          </wp:positionH>
          <wp:positionV relativeFrom="page">
            <wp:align>center</wp:align>
          </wp:positionV>
          <wp:extent cx="7260336" cy="9628632"/>
          <wp:effectExtent l="0" t="0" r="0" b="0"/>
          <wp:wrapNone/>
          <wp:docPr id="3" name="Gráfic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4007"/>
    <w:multiLevelType w:val="multilevel"/>
    <w:tmpl w:val="9148F2AC"/>
    <w:lvl w:ilvl="0">
      <w:start w:val="1"/>
      <w:numFmt w:val="bullet"/>
      <w:pStyle w:val="Listaconvietas"/>
      <w:lvlText w:val=""/>
      <w:lvlJc w:val="left"/>
      <w:pPr>
        <w:ind w:left="360" w:hanging="360"/>
      </w:pPr>
      <w:rPr>
        <w:rFonts w:ascii="Symbol" w:hAnsi="Symbol" w:hint="default"/>
        <w:color w:val="94B6D2" w:themeColor="accent1"/>
        <w:sz w:val="24"/>
      </w:rPr>
    </w:lvl>
    <w:lvl w:ilvl="1">
      <w:start w:val="1"/>
      <w:numFmt w:val="bullet"/>
      <w:lvlText w:val="o"/>
      <w:lvlJc w:val="left"/>
      <w:pPr>
        <w:ind w:left="720" w:hanging="360"/>
      </w:pPr>
      <w:rPr>
        <w:rFonts w:ascii="Courier New" w:hAnsi="Courier New" w:hint="default"/>
        <w:color w:val="94B6D2" w:themeColor="accent1"/>
        <w:sz w:val="24"/>
      </w:rPr>
    </w:lvl>
    <w:lvl w:ilvl="2">
      <w:start w:val="1"/>
      <w:numFmt w:val="bullet"/>
      <w:lvlText w:val=""/>
      <w:lvlJc w:val="left"/>
      <w:pPr>
        <w:ind w:left="1080" w:hanging="360"/>
      </w:pPr>
      <w:rPr>
        <w:rFonts w:ascii="Wingdings" w:hAnsi="Wingdings" w:hint="default"/>
        <w:color w:val="94B6D2" w:themeColor="accent1"/>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 w15:restartNumberingAfterBreak="0">
    <w:nsid w:val="236D3BE1"/>
    <w:multiLevelType w:val="hybridMultilevel"/>
    <w:tmpl w:val="B50295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A9A"/>
    <w:rsid w:val="000041C4"/>
    <w:rsid w:val="00036450"/>
    <w:rsid w:val="00094499"/>
    <w:rsid w:val="00096D1F"/>
    <w:rsid w:val="000C45FF"/>
    <w:rsid w:val="000E3FD1"/>
    <w:rsid w:val="000E5E9E"/>
    <w:rsid w:val="000E7A9A"/>
    <w:rsid w:val="00107830"/>
    <w:rsid w:val="00111248"/>
    <w:rsid w:val="00112054"/>
    <w:rsid w:val="001525E1"/>
    <w:rsid w:val="00180329"/>
    <w:rsid w:val="0019001F"/>
    <w:rsid w:val="001A74A5"/>
    <w:rsid w:val="001B2ABD"/>
    <w:rsid w:val="001E0391"/>
    <w:rsid w:val="001E1759"/>
    <w:rsid w:val="001F1ECC"/>
    <w:rsid w:val="0022624C"/>
    <w:rsid w:val="002400EB"/>
    <w:rsid w:val="00256CF7"/>
    <w:rsid w:val="00281FD5"/>
    <w:rsid w:val="00293737"/>
    <w:rsid w:val="0030481B"/>
    <w:rsid w:val="003156FC"/>
    <w:rsid w:val="003254B5"/>
    <w:rsid w:val="0037121F"/>
    <w:rsid w:val="00385167"/>
    <w:rsid w:val="003A6B7D"/>
    <w:rsid w:val="003B06CA"/>
    <w:rsid w:val="003D5F98"/>
    <w:rsid w:val="004071FC"/>
    <w:rsid w:val="004205DB"/>
    <w:rsid w:val="0042675F"/>
    <w:rsid w:val="00445947"/>
    <w:rsid w:val="004813B3"/>
    <w:rsid w:val="00496591"/>
    <w:rsid w:val="004C63E4"/>
    <w:rsid w:val="004D3011"/>
    <w:rsid w:val="004F5AD4"/>
    <w:rsid w:val="005262AC"/>
    <w:rsid w:val="00542E19"/>
    <w:rsid w:val="005675F2"/>
    <w:rsid w:val="005E39D5"/>
    <w:rsid w:val="00600670"/>
    <w:rsid w:val="0061007E"/>
    <w:rsid w:val="00616E38"/>
    <w:rsid w:val="0062123A"/>
    <w:rsid w:val="00646E75"/>
    <w:rsid w:val="006771D0"/>
    <w:rsid w:val="006C1D9D"/>
    <w:rsid w:val="006E418C"/>
    <w:rsid w:val="00715FCB"/>
    <w:rsid w:val="00743101"/>
    <w:rsid w:val="007465E3"/>
    <w:rsid w:val="007775E1"/>
    <w:rsid w:val="007867A0"/>
    <w:rsid w:val="007927F5"/>
    <w:rsid w:val="007A142F"/>
    <w:rsid w:val="00802CA0"/>
    <w:rsid w:val="00821999"/>
    <w:rsid w:val="008F1275"/>
    <w:rsid w:val="009260CD"/>
    <w:rsid w:val="00952C25"/>
    <w:rsid w:val="009B539F"/>
    <w:rsid w:val="009D23BA"/>
    <w:rsid w:val="00A2118D"/>
    <w:rsid w:val="00A40869"/>
    <w:rsid w:val="00A66112"/>
    <w:rsid w:val="00AA2131"/>
    <w:rsid w:val="00AD76E2"/>
    <w:rsid w:val="00B20152"/>
    <w:rsid w:val="00B359E4"/>
    <w:rsid w:val="00B57D98"/>
    <w:rsid w:val="00B70850"/>
    <w:rsid w:val="00C039FE"/>
    <w:rsid w:val="00C066B6"/>
    <w:rsid w:val="00C37BA1"/>
    <w:rsid w:val="00C4674C"/>
    <w:rsid w:val="00C506CF"/>
    <w:rsid w:val="00C547D5"/>
    <w:rsid w:val="00C72662"/>
    <w:rsid w:val="00C72BED"/>
    <w:rsid w:val="00C80811"/>
    <w:rsid w:val="00C9578B"/>
    <w:rsid w:val="00CB0055"/>
    <w:rsid w:val="00D2522B"/>
    <w:rsid w:val="00D422DE"/>
    <w:rsid w:val="00D5459D"/>
    <w:rsid w:val="00DA1F4D"/>
    <w:rsid w:val="00DA6DA7"/>
    <w:rsid w:val="00DD172A"/>
    <w:rsid w:val="00E25A26"/>
    <w:rsid w:val="00E4381A"/>
    <w:rsid w:val="00E552CE"/>
    <w:rsid w:val="00E55D74"/>
    <w:rsid w:val="00E61979"/>
    <w:rsid w:val="00F05EDE"/>
    <w:rsid w:val="00F364A3"/>
    <w:rsid w:val="00F60274"/>
    <w:rsid w:val="00F74D53"/>
    <w:rsid w:val="00F77FB9"/>
    <w:rsid w:val="00F81F5C"/>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2ABC2"/>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Ttulo1">
    <w:name w:val="heading 1"/>
    <w:basedOn w:val="Normal"/>
    <w:next w:val="Normal"/>
    <w:link w:val="Ttulo1C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Ttulo2">
    <w:name w:val="heading 2"/>
    <w:basedOn w:val="Normal"/>
    <w:next w:val="Normal"/>
    <w:link w:val="Ttulo2C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Ttulo3">
    <w:name w:val="heading 3"/>
    <w:basedOn w:val="Normal"/>
    <w:next w:val="Normal"/>
    <w:link w:val="Ttulo3C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Ttulo4">
    <w:name w:val="heading 4"/>
    <w:basedOn w:val="Normal"/>
    <w:next w:val="Normal"/>
    <w:link w:val="Ttulo4Car"/>
    <w:uiPriority w:val="9"/>
    <w:qFormat/>
    <w:rsid w:val="00B359E4"/>
    <w:pPr>
      <w:outlineLvl w:val="3"/>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D3011"/>
    <w:rPr>
      <w:rFonts w:asciiTheme="majorHAnsi" w:eastAsiaTheme="majorEastAsia" w:hAnsiTheme="majorHAnsi" w:cstheme="majorBidi"/>
      <w:b/>
      <w:bCs/>
      <w:caps/>
      <w:sz w:val="22"/>
      <w:szCs w:val="26"/>
    </w:rPr>
  </w:style>
  <w:style w:type="paragraph" w:styleId="Ttulo">
    <w:name w:val="Title"/>
    <w:basedOn w:val="Normal"/>
    <w:next w:val="Normal"/>
    <w:link w:val="TtuloCar"/>
    <w:uiPriority w:val="10"/>
    <w:qFormat/>
    <w:rsid w:val="001B2ABD"/>
    <w:rPr>
      <w:caps/>
      <w:color w:val="000000" w:themeColor="text1"/>
      <w:sz w:val="96"/>
      <w:szCs w:val="76"/>
    </w:rPr>
  </w:style>
  <w:style w:type="character" w:customStyle="1" w:styleId="TtuloCar">
    <w:name w:val="Título Car"/>
    <w:basedOn w:val="Fuentedeprrafopredeter"/>
    <w:link w:val="Ttulo"/>
    <w:uiPriority w:val="10"/>
    <w:rsid w:val="001B2ABD"/>
    <w:rPr>
      <w:caps/>
      <w:color w:val="000000" w:themeColor="text1"/>
      <w:sz w:val="96"/>
      <w:szCs w:val="76"/>
    </w:rPr>
  </w:style>
  <w:style w:type="character" w:styleId="nfasis">
    <w:name w:val="Emphasis"/>
    <w:basedOn w:val="Fuentedeprrafopredeter"/>
    <w:uiPriority w:val="11"/>
    <w:semiHidden/>
    <w:qFormat/>
    <w:rsid w:val="00E25A26"/>
    <w:rPr>
      <w:i/>
      <w:iCs/>
    </w:rPr>
  </w:style>
  <w:style w:type="character" w:customStyle="1" w:styleId="Ttulo1Car">
    <w:name w:val="Título 1 Car"/>
    <w:basedOn w:val="Fuentedeprrafopredeter"/>
    <w:link w:val="Ttulo1"/>
    <w:uiPriority w:val="9"/>
    <w:rsid w:val="00AD76E2"/>
    <w:rPr>
      <w:rFonts w:asciiTheme="majorHAnsi" w:eastAsiaTheme="majorEastAsia" w:hAnsiTheme="majorHAnsi" w:cstheme="majorBidi"/>
      <w:color w:val="548AB7" w:themeColor="accent1" w:themeShade="BF"/>
      <w:sz w:val="32"/>
      <w:szCs w:val="32"/>
    </w:rPr>
  </w:style>
  <w:style w:type="paragraph" w:styleId="Fecha">
    <w:name w:val="Date"/>
    <w:basedOn w:val="Normal"/>
    <w:next w:val="Normal"/>
    <w:link w:val="FechaCar"/>
    <w:uiPriority w:val="99"/>
    <w:rsid w:val="00036450"/>
  </w:style>
  <w:style w:type="character" w:customStyle="1" w:styleId="FechaCar">
    <w:name w:val="Fecha Car"/>
    <w:basedOn w:val="Fuentedeprrafopredeter"/>
    <w:link w:val="Fecha"/>
    <w:uiPriority w:val="99"/>
    <w:rsid w:val="00036450"/>
    <w:rPr>
      <w:sz w:val="18"/>
      <w:szCs w:val="22"/>
    </w:rPr>
  </w:style>
  <w:style w:type="character" w:styleId="Hipervnculo">
    <w:name w:val="Hyperlink"/>
    <w:basedOn w:val="Fuentedeprrafopredeter"/>
    <w:uiPriority w:val="99"/>
    <w:unhideWhenUsed/>
    <w:rsid w:val="00281FD5"/>
    <w:rPr>
      <w:color w:val="B85A22" w:themeColor="accent2" w:themeShade="BF"/>
      <w:u w:val="single"/>
    </w:rPr>
  </w:style>
  <w:style w:type="character" w:styleId="Mencinsinresolver">
    <w:name w:val="Unresolved Mention"/>
    <w:basedOn w:val="Fuentedeprrafopredeter"/>
    <w:uiPriority w:val="99"/>
    <w:semiHidden/>
    <w:rsid w:val="004813B3"/>
    <w:rPr>
      <w:color w:val="605E5C"/>
      <w:shd w:val="clear" w:color="auto" w:fill="E1DFDD"/>
    </w:rPr>
  </w:style>
  <w:style w:type="paragraph" w:styleId="Encabezado">
    <w:name w:val="header"/>
    <w:basedOn w:val="Normal"/>
    <w:link w:val="EncabezadoCar"/>
    <w:uiPriority w:val="99"/>
    <w:semiHidden/>
    <w:rsid w:val="000C45FF"/>
    <w:pPr>
      <w:tabs>
        <w:tab w:val="center" w:pos="4680"/>
        <w:tab w:val="right" w:pos="9360"/>
      </w:tabs>
    </w:pPr>
  </w:style>
  <w:style w:type="character" w:customStyle="1" w:styleId="EncabezadoCar">
    <w:name w:val="Encabezado Car"/>
    <w:basedOn w:val="Fuentedeprrafopredeter"/>
    <w:link w:val="Encabezado"/>
    <w:uiPriority w:val="99"/>
    <w:semiHidden/>
    <w:rsid w:val="000C45FF"/>
    <w:rPr>
      <w:sz w:val="22"/>
      <w:szCs w:val="22"/>
    </w:rPr>
  </w:style>
  <w:style w:type="paragraph" w:styleId="Piedepgina">
    <w:name w:val="footer"/>
    <w:basedOn w:val="Normal"/>
    <w:link w:val="PiedepginaCar"/>
    <w:uiPriority w:val="99"/>
    <w:semiHidden/>
    <w:rsid w:val="000C45FF"/>
    <w:pPr>
      <w:tabs>
        <w:tab w:val="center" w:pos="4680"/>
        <w:tab w:val="right" w:pos="9360"/>
      </w:tabs>
    </w:pPr>
  </w:style>
  <w:style w:type="character" w:customStyle="1" w:styleId="PiedepginaCar">
    <w:name w:val="Pie de página Car"/>
    <w:basedOn w:val="Fuentedeprrafopredeter"/>
    <w:link w:val="Piedepgina"/>
    <w:uiPriority w:val="99"/>
    <w:semiHidden/>
    <w:rsid w:val="000C45FF"/>
    <w:rPr>
      <w:sz w:val="22"/>
      <w:szCs w:val="22"/>
    </w:rPr>
  </w:style>
  <w:style w:type="table" w:styleId="Tablaconcuadrcula">
    <w:name w:val="Table Grid"/>
    <w:basedOn w:val="Tabla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1B2ABD"/>
    <w:rPr>
      <w:color w:val="808080"/>
    </w:rPr>
  </w:style>
  <w:style w:type="paragraph" w:styleId="Subttulo">
    <w:name w:val="Subtitle"/>
    <w:basedOn w:val="Normal"/>
    <w:next w:val="Normal"/>
    <w:link w:val="SubttuloCar"/>
    <w:uiPriority w:val="11"/>
    <w:qFormat/>
    <w:rsid w:val="001B2ABD"/>
    <w:rPr>
      <w:color w:val="000000" w:themeColor="text1"/>
      <w:spacing w:val="19"/>
      <w:w w:val="86"/>
      <w:sz w:val="32"/>
      <w:szCs w:val="28"/>
      <w:fitText w:val="2160" w:id="1744560130"/>
    </w:rPr>
  </w:style>
  <w:style w:type="character" w:customStyle="1" w:styleId="SubttuloCar">
    <w:name w:val="Subtítulo Car"/>
    <w:basedOn w:val="Fuentedeprrafopredeter"/>
    <w:link w:val="Subttulo"/>
    <w:uiPriority w:val="11"/>
    <w:rsid w:val="001B2ABD"/>
    <w:rPr>
      <w:color w:val="000000" w:themeColor="text1"/>
      <w:spacing w:val="19"/>
      <w:w w:val="86"/>
      <w:sz w:val="32"/>
      <w:szCs w:val="28"/>
      <w:fitText w:val="2160" w:id="1744560130"/>
    </w:rPr>
  </w:style>
  <w:style w:type="character" w:customStyle="1" w:styleId="Ttulo3Car">
    <w:name w:val="Título 3 Car"/>
    <w:basedOn w:val="Fuentedeprrafopredeter"/>
    <w:link w:val="Ttulo3"/>
    <w:uiPriority w:val="9"/>
    <w:rsid w:val="00D5459D"/>
    <w:rPr>
      <w:rFonts w:asciiTheme="majorHAnsi" w:eastAsiaTheme="majorEastAsia" w:hAnsiTheme="majorHAnsi" w:cstheme="majorBidi"/>
      <w:b/>
      <w:caps/>
      <w:color w:val="548AB7" w:themeColor="accent1" w:themeShade="BF"/>
      <w:sz w:val="22"/>
    </w:rPr>
  </w:style>
  <w:style w:type="character" w:customStyle="1" w:styleId="Ttulo4Car">
    <w:name w:val="Título 4 Car"/>
    <w:basedOn w:val="Fuentedeprrafopredeter"/>
    <w:link w:val="Ttulo4"/>
    <w:uiPriority w:val="9"/>
    <w:rsid w:val="00B359E4"/>
    <w:rPr>
      <w:b/>
      <w:sz w:val="18"/>
      <w:szCs w:val="22"/>
    </w:rPr>
  </w:style>
  <w:style w:type="paragraph" w:styleId="Listaconvietas">
    <w:name w:val="List Bullet"/>
    <w:basedOn w:val="Normal"/>
    <w:uiPriority w:val="11"/>
    <w:qFormat/>
    <w:rsid w:val="006C1D9D"/>
    <w:pPr>
      <w:numPr>
        <w:numId w:val="1"/>
      </w:numPr>
      <w:ind w:left="420"/>
    </w:pPr>
    <w:rPr>
      <w:rFonts w:eastAsiaTheme="minorHAnsi"/>
      <w:color w:val="595959" w:themeColor="text1" w:themeTint="A6"/>
      <w:sz w:val="22"/>
      <w:lang w:eastAsia="en-US"/>
    </w:rPr>
  </w:style>
  <w:style w:type="paragraph" w:styleId="Sinespaciado">
    <w:name w:val="No Spacing"/>
    <w:uiPriority w:val="1"/>
    <w:qFormat/>
    <w:rsid w:val="000041C4"/>
    <w:rPr>
      <w:sz w:val="18"/>
      <w:szCs w:val="22"/>
    </w:rPr>
  </w:style>
  <w:style w:type="paragraph" w:styleId="Prrafodelista">
    <w:name w:val="List Paragraph"/>
    <w:basedOn w:val="Normal"/>
    <w:uiPriority w:val="34"/>
    <w:semiHidden/>
    <w:qFormat/>
    <w:rsid w:val="004267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hoan\AppData\Roaming\Microsoft\Templates\Curr&#237;culum%20v&#237;tae%20de%20administraci&#243;n%20hosteler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2EAB6E1A1D47F3B3A091B2B5B908EA"/>
        <w:category>
          <w:name w:val="General"/>
          <w:gallery w:val="placeholder"/>
        </w:category>
        <w:types>
          <w:type w:val="bbPlcHdr"/>
        </w:types>
        <w:behaviors>
          <w:behavior w:val="content"/>
        </w:behaviors>
        <w:guid w:val="{0C652A59-56FD-4B33-9F16-0AD745EC49C8}"/>
      </w:docPartPr>
      <w:docPartBody>
        <w:p w:rsidR="00DE1059" w:rsidRDefault="0081286F">
          <w:pPr>
            <w:pStyle w:val="612EAB6E1A1D47F3B3A091B2B5B908EA"/>
          </w:pPr>
          <w:r w:rsidRPr="006E418C">
            <w:rPr>
              <w:noProof/>
              <w:lang w:bidi="es-ES"/>
            </w:rPr>
            <w:t>Perfil</w:t>
          </w:r>
        </w:p>
      </w:docPartBody>
    </w:docPart>
    <w:docPart>
      <w:docPartPr>
        <w:name w:val="40BC0D555A6E4F44BB14F9C15A0DACA4"/>
        <w:category>
          <w:name w:val="General"/>
          <w:gallery w:val="placeholder"/>
        </w:category>
        <w:types>
          <w:type w:val="bbPlcHdr"/>
        </w:types>
        <w:behaviors>
          <w:behavior w:val="content"/>
        </w:behaviors>
        <w:guid w:val="{FAB20805-087A-4297-8BB4-EDF29A766BF8}"/>
      </w:docPartPr>
      <w:docPartBody>
        <w:p w:rsidR="00DE1059" w:rsidRDefault="0081286F">
          <w:pPr>
            <w:pStyle w:val="40BC0D555A6E4F44BB14F9C15A0DACA4"/>
          </w:pPr>
          <w:r w:rsidRPr="006E418C">
            <w:rPr>
              <w:noProof/>
              <w:lang w:bidi="es-ES"/>
            </w:rPr>
            <w:t>Contacto</w:t>
          </w:r>
        </w:p>
      </w:docPartBody>
    </w:docPart>
    <w:docPart>
      <w:docPartPr>
        <w:name w:val="FBA4BD1122B444E09C0036CBCEAEBDD3"/>
        <w:category>
          <w:name w:val="General"/>
          <w:gallery w:val="placeholder"/>
        </w:category>
        <w:types>
          <w:type w:val="bbPlcHdr"/>
        </w:types>
        <w:behaviors>
          <w:behavior w:val="content"/>
        </w:behaviors>
        <w:guid w:val="{E2D7D742-3F8C-453F-BE5F-101B1A859EDC}"/>
      </w:docPartPr>
      <w:docPartBody>
        <w:p w:rsidR="00DE1059" w:rsidRDefault="0081286F">
          <w:pPr>
            <w:pStyle w:val="FBA4BD1122B444E09C0036CBCEAEBDD3"/>
          </w:pPr>
          <w:r w:rsidRPr="006E418C">
            <w:rPr>
              <w:noProof/>
              <w:lang w:bidi="es-ES"/>
            </w:rPr>
            <w:t>TELÉFONO:</w:t>
          </w:r>
        </w:p>
      </w:docPartBody>
    </w:docPart>
    <w:docPart>
      <w:docPartPr>
        <w:name w:val="6CC145CCF44E45758594FCBDF817C831"/>
        <w:category>
          <w:name w:val="General"/>
          <w:gallery w:val="placeholder"/>
        </w:category>
        <w:types>
          <w:type w:val="bbPlcHdr"/>
        </w:types>
        <w:behaviors>
          <w:behavior w:val="content"/>
        </w:behaviors>
        <w:guid w:val="{173AA1F7-8B2B-4C97-BB39-8CD5DF23AB15}"/>
      </w:docPartPr>
      <w:docPartBody>
        <w:p w:rsidR="00DE1059" w:rsidRDefault="0081286F">
          <w:pPr>
            <w:pStyle w:val="6CC145CCF44E45758594FCBDF817C831"/>
          </w:pPr>
          <w:r w:rsidRPr="006E418C">
            <w:rPr>
              <w:noProof/>
              <w:lang w:bidi="es-ES"/>
            </w:rPr>
            <w:t>CORREO ELECTRÓNICO:</w:t>
          </w:r>
        </w:p>
      </w:docPartBody>
    </w:docPart>
    <w:docPart>
      <w:docPartPr>
        <w:name w:val="1843AC03A2A549B2BB9E1A98E9517CEE"/>
        <w:category>
          <w:name w:val="General"/>
          <w:gallery w:val="placeholder"/>
        </w:category>
        <w:types>
          <w:type w:val="bbPlcHdr"/>
        </w:types>
        <w:behaviors>
          <w:behavior w:val="content"/>
        </w:behaviors>
        <w:guid w:val="{274B4492-3FF6-44B4-8885-803E28199FAF}"/>
      </w:docPartPr>
      <w:docPartBody>
        <w:p w:rsidR="00DE1059" w:rsidRDefault="0081286F">
          <w:pPr>
            <w:pStyle w:val="1843AC03A2A549B2BB9E1A98E9517CEE"/>
          </w:pPr>
          <w:r w:rsidRPr="006E418C">
            <w:rPr>
              <w:noProof/>
              <w:lang w:bidi="es-ES"/>
            </w:rPr>
            <w:t>EXPERIENCIA LABORAL</w:t>
          </w:r>
        </w:p>
      </w:docPartBody>
    </w:docPart>
    <w:docPart>
      <w:docPartPr>
        <w:name w:val="A70F5A34291F4620AE2130B6CB9FD280"/>
        <w:category>
          <w:name w:val="General"/>
          <w:gallery w:val="placeholder"/>
        </w:category>
        <w:types>
          <w:type w:val="bbPlcHdr"/>
        </w:types>
        <w:behaviors>
          <w:behavior w:val="content"/>
        </w:behaviors>
        <w:guid w:val="{2578E676-D12A-4F1E-A046-161B299C6738}"/>
      </w:docPartPr>
      <w:docPartBody>
        <w:p w:rsidR="00DE1059" w:rsidRDefault="0081286F">
          <w:pPr>
            <w:pStyle w:val="A70F5A34291F4620AE2130B6CB9FD280"/>
          </w:pPr>
          <w:r w:rsidRPr="006E418C">
            <w:rPr>
              <w:noProof/>
              <w:lang w:bidi="es-ES"/>
            </w:rPr>
            <w:t>FORMACIÓN ACADÉMICA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Meiryo"/>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E4C"/>
    <w:rsid w:val="00226BB6"/>
    <w:rsid w:val="00426478"/>
    <w:rsid w:val="0081286F"/>
    <w:rsid w:val="0082218A"/>
    <w:rsid w:val="00906E4C"/>
    <w:rsid w:val="00B46C04"/>
    <w:rsid w:val="00DE1059"/>
    <w:rsid w:val="00ED615A"/>
    <w:rsid w:val="00F010C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12EAB6E1A1D47F3B3A091B2B5B908EA">
    <w:name w:val="612EAB6E1A1D47F3B3A091B2B5B908EA"/>
  </w:style>
  <w:style w:type="paragraph" w:customStyle="1" w:styleId="40BC0D555A6E4F44BB14F9C15A0DACA4">
    <w:name w:val="40BC0D555A6E4F44BB14F9C15A0DACA4"/>
  </w:style>
  <w:style w:type="paragraph" w:customStyle="1" w:styleId="FBA4BD1122B444E09C0036CBCEAEBDD3">
    <w:name w:val="FBA4BD1122B444E09C0036CBCEAEBDD3"/>
  </w:style>
  <w:style w:type="paragraph" w:customStyle="1" w:styleId="6CC145CCF44E45758594FCBDF817C831">
    <w:name w:val="6CC145CCF44E45758594FCBDF817C831"/>
  </w:style>
  <w:style w:type="paragraph" w:customStyle="1" w:styleId="1843AC03A2A549B2BB9E1A98E9517CEE">
    <w:name w:val="1843AC03A2A549B2BB9E1A98E9517CEE"/>
  </w:style>
  <w:style w:type="paragraph" w:customStyle="1" w:styleId="A70F5A34291F4620AE2130B6CB9FD280">
    <w:name w:val="A70F5A34291F4620AE2130B6CB9FD2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e3f163ba23981de9af4e94a4fc3c17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77303e74caa42b09a8f0afd28694942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EF3759-52C9-494D-810E-B2DD79D25AE8}">
  <ds:schemaRefs>
    <ds:schemaRef ds:uri="http://schemas.microsoft.com/sharepoint/v3/contenttype/forms"/>
  </ds:schemaRefs>
</ds:datastoreItem>
</file>

<file path=customXml/itemProps2.xml><?xml version="1.0" encoding="utf-8"?>
<ds:datastoreItem xmlns:ds="http://schemas.openxmlformats.org/officeDocument/2006/customXml" ds:itemID="{E57A970D-2C6E-4A2B-99A4-9AD6320AEE66}">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308CA73-F9EA-41E6-BB4B-20FAACCD49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Currículum vítae de administración hostelera</Template>
  <TotalTime>0</TotalTime>
  <Pages>1</Pages>
  <Words>255</Words>
  <Characters>1406</Characters>
  <Application>Microsoft Office Word</Application>
  <DocSecurity>0</DocSecurity>
  <Lines>11</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2023-08-26T17:16:00Z</dcterms:created>
  <dcterms:modified xsi:type="dcterms:W3CDTF">2024-09-26T05:23:00Z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